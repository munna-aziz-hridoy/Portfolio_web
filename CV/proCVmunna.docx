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DDBB8B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8F42FE2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56109AF" wp14:editId="528162CF">
                      <wp:extent cx="2200275" cy="2656205"/>
                      <wp:effectExtent l="19050" t="19050" r="4762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0275" cy="26562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139D4EA" id="Oval 2" o:spid="_x0000_s1026" alt="Title: Professional Headshot of Man" style="width:173.25pt;height:20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Ao8P3hwYWNrZXQgZW5kPSd3Jz8+/+IMWElDQ19QUk9GSUxFAAEBAAAMSExp&#10;bm8CEAAAbW50clJHQiBYWVogB84AAgAJAAYAMQAAYWNzcE1TRlQAAAAASUVDIHNSR0IAAAAAAAAA&#10;AAAAAAA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//QtS99euvmh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//RtS99euvmh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//StS99euvmh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//T&#10;tS99euvmh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UtS99euvmh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//VtS99euvmh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WtS99&#10;euvmh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//XtS99euvmh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69+691736o69164/qP9v791uh66uP6j/bj3&#10;6o6117UP6j/bj36o6917Uv8Aqh/tx79UdeqOuXv1R16o66uP6j/bj37r1QeHXrj+o9+qOvdeuP6j&#10;37r3Xvfuvde9+6913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/9C1L3166+aH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//RtS99euvm&#10;h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S&#10;tS99euvmh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//9O1L3166+aH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//1LUvfXrr5oe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0ADDD044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5D9838C" w14:textId="77777777" w:rsidR="00471ED5" w:rsidRPr="001B5158" w:rsidRDefault="00471ED5" w:rsidP="00471ED5">
            <w:pPr>
              <w:pStyle w:val="Title"/>
              <w:rPr>
                <w:b/>
                <w:bCs/>
              </w:rPr>
            </w:pPr>
            <w:r w:rsidRPr="001B5158">
              <w:rPr>
                <w:b/>
                <w:bCs/>
              </w:rPr>
              <w:t>Munna</w:t>
            </w:r>
          </w:p>
          <w:p w14:paraId="267651C0" w14:textId="64988D1D" w:rsidR="00471ED5" w:rsidRPr="001B5158" w:rsidRDefault="00471ED5" w:rsidP="00471ED5">
            <w:pPr>
              <w:pStyle w:val="Title"/>
              <w:rPr>
                <w:b/>
                <w:bCs/>
              </w:rPr>
            </w:pPr>
            <w:r w:rsidRPr="001B5158">
              <w:rPr>
                <w:b/>
                <w:bCs/>
              </w:rPr>
              <w:t>Aziz</w:t>
            </w:r>
          </w:p>
          <w:p w14:paraId="51232F55" w14:textId="4D2F405E" w:rsidR="001B2ABD" w:rsidRPr="001B5158" w:rsidRDefault="00471ED5" w:rsidP="001B2ABD">
            <w:pPr>
              <w:pStyle w:val="Subtitle"/>
              <w:rPr>
                <w:rFonts w:ascii="Arial Rounded MT Bold" w:hAnsi="Arial Rounded MT Bold"/>
              </w:rPr>
            </w:pPr>
            <w:r w:rsidRPr="000030D1">
              <w:rPr>
                <w:rFonts w:ascii="Arial Rounded MT Bold" w:hAnsi="Arial Rounded MT Bold"/>
                <w:spacing w:val="0"/>
                <w:w w:val="52"/>
              </w:rPr>
              <w:t>WordPress Web Developer</w:t>
            </w:r>
          </w:p>
        </w:tc>
      </w:tr>
      <w:tr w:rsidR="001B2ABD" w14:paraId="4FFA3066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3C08BF9404344069B3BE60B317BCB1A4"/>
              </w:placeholder>
              <w:temporary/>
              <w:showingPlcHdr/>
              <w15:appearance w15:val="hidden"/>
            </w:sdtPr>
            <w:sdtEndPr/>
            <w:sdtContent>
              <w:p w14:paraId="0149AFA8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61C0C5F8" w14:textId="46586487" w:rsidR="00805B79" w:rsidRDefault="00805B79" w:rsidP="00805B79">
            <w:pPr>
              <w:jc w:val="both"/>
              <w:rPr>
                <w:szCs w:val="18"/>
              </w:rPr>
            </w:pPr>
            <w:r w:rsidRPr="00805B79">
              <w:rPr>
                <w:szCs w:val="18"/>
              </w:rPr>
              <w:t>Work in environment that challenges me to continue learning, at the same time be able to help and learn as much as I can from peers. To create a workspace that is in continual growth with opportunities for advancement.</w:t>
            </w:r>
          </w:p>
          <w:p w14:paraId="481577DE" w14:textId="7AA45DE8" w:rsidR="00805B79" w:rsidRDefault="00805B79" w:rsidP="00805B79">
            <w:pPr>
              <w:jc w:val="both"/>
              <w:rPr>
                <w:szCs w:val="18"/>
              </w:rPr>
            </w:pPr>
          </w:p>
          <w:p w14:paraId="0EB37A75" w14:textId="795C207C" w:rsidR="00805B79" w:rsidRDefault="00B44EC9" w:rsidP="00805B79">
            <w:pPr>
              <w:jc w:val="both"/>
              <w:rPr>
                <w:szCs w:val="18"/>
              </w:rPr>
            </w:pPr>
            <w:r w:rsidRPr="00B44EC9">
              <w:rPr>
                <w:b/>
                <w:bCs/>
                <w:szCs w:val="18"/>
              </w:rPr>
              <w:t>Address</w:t>
            </w:r>
            <w:r>
              <w:rPr>
                <w:szCs w:val="18"/>
              </w:rPr>
              <w:t>: Gazipur-1700,</w:t>
            </w:r>
            <w:r w:rsidR="00E51720">
              <w:rPr>
                <w:szCs w:val="18"/>
              </w:rPr>
              <w:t xml:space="preserve"> </w:t>
            </w:r>
            <w:r>
              <w:rPr>
                <w:szCs w:val="18"/>
              </w:rPr>
              <w:t>Gazipur. Bangladesh.</w:t>
            </w:r>
          </w:p>
          <w:p w14:paraId="254B91D8" w14:textId="3C40658A" w:rsidR="00B44EC9" w:rsidRPr="00805B79" w:rsidRDefault="00B44EC9" w:rsidP="00805B79">
            <w:pPr>
              <w:jc w:val="both"/>
              <w:rPr>
                <w:szCs w:val="18"/>
              </w:rPr>
            </w:pPr>
            <w:r>
              <w:rPr>
                <w:szCs w:val="18"/>
              </w:rPr>
              <w:t>Nationality: Bangladeshi (by Birth)</w:t>
            </w:r>
          </w:p>
          <w:p w14:paraId="129B3338" w14:textId="5FDAAE7F" w:rsidR="00036450" w:rsidRDefault="00036450" w:rsidP="009260CD"/>
          <w:p w14:paraId="67089EC8" w14:textId="77777777" w:rsidR="00036450" w:rsidRDefault="00036450" w:rsidP="00036450"/>
          <w:sdt>
            <w:sdtPr>
              <w:id w:val="-1954003311"/>
              <w:placeholder>
                <w:docPart w:val="85B2FD31FFE548ACBB2EF64D0C2F2249"/>
              </w:placeholder>
              <w:temporary/>
              <w:showingPlcHdr/>
              <w15:appearance w15:val="hidden"/>
            </w:sdtPr>
            <w:sdtEndPr/>
            <w:sdtContent>
              <w:p w14:paraId="50C04006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6FC3F0FB789C435C830AC3D42407E2F1"/>
              </w:placeholder>
              <w:temporary/>
              <w:showingPlcHdr/>
              <w15:appearance w15:val="hidden"/>
            </w:sdtPr>
            <w:sdtEndPr/>
            <w:sdtContent>
              <w:p w14:paraId="7A6514C5" w14:textId="77777777" w:rsidR="004D3011" w:rsidRDefault="004D3011" w:rsidP="004D3011">
                <w:r w:rsidRPr="000030D1">
                  <w:rPr>
                    <w:sz w:val="24"/>
                    <w:szCs w:val="24"/>
                  </w:rPr>
                  <w:t>PHONE:</w:t>
                </w:r>
              </w:p>
            </w:sdtContent>
          </w:sdt>
          <w:p w14:paraId="12DACDAB" w14:textId="779DC488" w:rsidR="004D3011" w:rsidRPr="000030D1" w:rsidRDefault="00805B79" w:rsidP="004D3011">
            <w:pPr>
              <w:rPr>
                <w:b/>
                <w:bCs/>
              </w:rPr>
            </w:pPr>
            <w:r w:rsidRPr="000030D1">
              <w:rPr>
                <w:b/>
                <w:bCs/>
              </w:rPr>
              <w:t>+8801409412553</w:t>
            </w:r>
          </w:p>
          <w:p w14:paraId="6F10D596" w14:textId="77777777" w:rsidR="004D3011" w:rsidRPr="004D3011" w:rsidRDefault="004D3011" w:rsidP="004D3011"/>
          <w:p w14:paraId="453AC908" w14:textId="7E312F07" w:rsidR="004D3011" w:rsidRDefault="004D3011" w:rsidP="004D3011"/>
          <w:p w14:paraId="7B3F1ABC" w14:textId="77777777" w:rsidR="004D3011" w:rsidRDefault="004D3011" w:rsidP="004D3011"/>
          <w:sdt>
            <w:sdtPr>
              <w:id w:val="-240260293"/>
              <w:placeholder>
                <w:docPart w:val="A992EF81995848CCAD34D7D69BF94BD1"/>
              </w:placeholder>
              <w:temporary/>
              <w:showingPlcHdr/>
              <w15:appearance w15:val="hidden"/>
            </w:sdtPr>
            <w:sdtEndPr/>
            <w:sdtContent>
              <w:p w14:paraId="3EF18E8A" w14:textId="77777777" w:rsidR="004D3011" w:rsidRDefault="004D3011" w:rsidP="004D3011">
                <w:r w:rsidRPr="000030D1">
                  <w:rPr>
                    <w:sz w:val="24"/>
                    <w:szCs w:val="24"/>
                  </w:rPr>
                  <w:t>EMAIL:</w:t>
                </w:r>
              </w:p>
            </w:sdtContent>
          </w:sdt>
          <w:p w14:paraId="53F621DE" w14:textId="7152F813" w:rsidR="00036450" w:rsidRPr="000030D1" w:rsidRDefault="00805B79" w:rsidP="004D3011">
            <w:pPr>
              <w:rPr>
                <w:rStyle w:val="Hyperlink"/>
                <w:b/>
                <w:bCs/>
              </w:rPr>
            </w:pPr>
            <w:r w:rsidRPr="000030D1">
              <w:rPr>
                <w:b/>
                <w:bCs/>
              </w:rPr>
              <w:t>munna.aziz.hridoy@gmail.com</w:t>
            </w:r>
          </w:p>
          <w:sdt>
            <w:sdtPr>
              <w:id w:val="-1444214663"/>
              <w:placeholder>
                <w:docPart w:val="36EAE36483394361BC00D402EFB13133"/>
              </w:placeholder>
              <w:temporary/>
              <w:showingPlcHdr/>
              <w15:appearance w15:val="hidden"/>
            </w:sdtPr>
            <w:sdtEndPr/>
            <w:sdtContent>
              <w:p w14:paraId="247E2468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16476CB2" w14:textId="260A2D67" w:rsidR="004D3011" w:rsidRDefault="00805B79" w:rsidP="004D3011">
            <w:r>
              <w:t xml:space="preserve">Traveling </w:t>
            </w:r>
          </w:p>
          <w:p w14:paraId="4D21A402" w14:textId="503F5AA9" w:rsidR="004D3011" w:rsidRDefault="00805B79" w:rsidP="004D3011">
            <w:r>
              <w:t>Bike</w:t>
            </w:r>
          </w:p>
          <w:p w14:paraId="1E9DB52C" w14:textId="69E1FD1D" w:rsidR="004D3011" w:rsidRDefault="00805B79" w:rsidP="004D3011">
            <w:r>
              <w:t>Meeting New People</w:t>
            </w:r>
          </w:p>
          <w:p w14:paraId="233C27A9" w14:textId="538B6D74" w:rsidR="004D3011" w:rsidRPr="004D3011" w:rsidRDefault="004D3011" w:rsidP="004D3011"/>
        </w:tc>
        <w:tc>
          <w:tcPr>
            <w:tcW w:w="720" w:type="dxa"/>
          </w:tcPr>
          <w:p w14:paraId="55CA4D9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42BE0D799F5348F490A8C8C3EE420102"/>
              </w:placeholder>
              <w:temporary/>
              <w:showingPlcHdr/>
              <w15:appearance w15:val="hidden"/>
            </w:sdtPr>
            <w:sdtEndPr/>
            <w:sdtContent>
              <w:p w14:paraId="4D0F99D5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A8D6382" w14:textId="5EB05F73" w:rsidR="00036450" w:rsidRPr="00036450" w:rsidRDefault="00471ED5" w:rsidP="00B359E4">
            <w:pPr>
              <w:pStyle w:val="Heading4"/>
            </w:pPr>
            <w:r>
              <w:t>Gazipur City College</w:t>
            </w:r>
          </w:p>
          <w:p w14:paraId="4D2F57FB" w14:textId="7B57068D" w:rsidR="00036450" w:rsidRPr="00B359E4" w:rsidRDefault="00471ED5" w:rsidP="00B359E4">
            <w:pPr>
              <w:pStyle w:val="Date"/>
            </w:pPr>
            <w:r>
              <w:t>05/03/2014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17/03/2016</w:t>
            </w:r>
          </w:p>
          <w:p w14:paraId="2C4F0549" w14:textId="7BBE783F" w:rsidR="004D3011" w:rsidRDefault="00471ED5" w:rsidP="00036450">
            <w:r>
              <w:t>Status: Passed</w:t>
            </w:r>
          </w:p>
          <w:p w14:paraId="62C92761" w14:textId="719D61D7" w:rsidR="00471ED5" w:rsidRDefault="00471ED5" w:rsidP="00036450">
            <w:r>
              <w:t>GPA: 5.00</w:t>
            </w:r>
          </w:p>
          <w:p w14:paraId="6E8A97D6" w14:textId="77777777" w:rsidR="00036450" w:rsidRDefault="00036450" w:rsidP="00036450"/>
          <w:p w14:paraId="55EFD02C" w14:textId="31CFC571" w:rsidR="00036450" w:rsidRPr="00B359E4" w:rsidRDefault="00471ED5" w:rsidP="00B359E4">
            <w:pPr>
              <w:pStyle w:val="Heading4"/>
            </w:pPr>
            <w:r>
              <w:t>National University</w:t>
            </w:r>
          </w:p>
          <w:p w14:paraId="6C120352" w14:textId="314EBC81" w:rsidR="00036450" w:rsidRDefault="00471ED5" w:rsidP="00B359E4">
            <w:pPr>
              <w:pStyle w:val="Date"/>
            </w:pPr>
            <w:r>
              <w:t>09/05/2016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Present</w:t>
            </w:r>
          </w:p>
          <w:p w14:paraId="22C965C9" w14:textId="5C0DF02C" w:rsidR="00471ED5" w:rsidRPr="00471ED5" w:rsidRDefault="00471ED5" w:rsidP="00471ED5">
            <w:r>
              <w:t>Status: Running</w:t>
            </w:r>
          </w:p>
          <w:p w14:paraId="0A164ABE" w14:textId="3094CDC2" w:rsidR="00036450" w:rsidRDefault="00471ED5" w:rsidP="00036450">
            <w:r>
              <w:t>GPA: NA</w:t>
            </w:r>
          </w:p>
          <w:sdt>
            <w:sdtPr>
              <w:id w:val="1001553383"/>
              <w:placeholder>
                <w:docPart w:val="86FE415CC8C54F4B9BD4E6F8683C8811"/>
              </w:placeholder>
              <w:temporary/>
              <w:showingPlcHdr/>
              <w15:appearance w15:val="hidden"/>
            </w:sdtPr>
            <w:sdtEndPr/>
            <w:sdtContent>
              <w:p w14:paraId="143E0882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2AD92085" w14:textId="78DFB071" w:rsidR="00036450" w:rsidRDefault="00471ED5" w:rsidP="00B359E4">
            <w:pPr>
              <w:pStyle w:val="Heading4"/>
              <w:rPr>
                <w:bCs/>
              </w:rPr>
            </w:pPr>
            <w:r>
              <w:t>OPPO Bangladesh LTD</w:t>
            </w:r>
            <w:r w:rsidR="00036450">
              <w:t xml:space="preserve"> </w:t>
            </w:r>
            <w:r w:rsidR="00036450" w:rsidRPr="00036450">
              <w:t xml:space="preserve"> </w:t>
            </w:r>
            <w:r>
              <w:t xml:space="preserve">[Sales Executive] </w:t>
            </w:r>
          </w:p>
          <w:p w14:paraId="66C1581E" w14:textId="752CACC8" w:rsidR="00036450" w:rsidRPr="00036450" w:rsidRDefault="00471ED5" w:rsidP="00B359E4">
            <w:pPr>
              <w:pStyle w:val="Date"/>
            </w:pPr>
            <w:r>
              <w:t>01/07/2017</w:t>
            </w:r>
            <w:r w:rsidR="00036450" w:rsidRPr="00036450">
              <w:t>–</w:t>
            </w:r>
            <w:r>
              <w:t>27/11/2018</w:t>
            </w:r>
          </w:p>
          <w:p w14:paraId="0D746C4D" w14:textId="77777777" w:rsidR="00655826" w:rsidRDefault="00471ED5" w:rsidP="00036450">
            <w:r>
              <w:t xml:space="preserve">I was an employee about </w:t>
            </w:r>
            <w:r w:rsidR="00655826">
              <w:t>1year the company I mentioned.</w:t>
            </w:r>
          </w:p>
          <w:p w14:paraId="225E73E2" w14:textId="1C16B2B2" w:rsidR="00036450" w:rsidRDefault="00655826" w:rsidP="00036450">
            <w:r>
              <w:t>My responsibility was to manage the sales-man train them and give then instruction to increase the sell.</w:t>
            </w:r>
            <w:r w:rsidR="00036450" w:rsidRPr="00036450">
              <w:t xml:space="preserve"> </w:t>
            </w:r>
          </w:p>
          <w:p w14:paraId="1C9057AE" w14:textId="77777777" w:rsidR="004D3011" w:rsidRDefault="004D3011" w:rsidP="00036450"/>
          <w:p w14:paraId="688078FD" w14:textId="70FADD76" w:rsidR="004D3011" w:rsidRPr="004D3011" w:rsidRDefault="00655826" w:rsidP="00B359E4">
            <w:pPr>
              <w:pStyle w:val="Heading4"/>
              <w:rPr>
                <w:bCs/>
              </w:rPr>
            </w:pPr>
            <w:r>
              <w:t>Creative IT</w:t>
            </w:r>
            <w:r w:rsidR="004D3011" w:rsidRPr="004D3011">
              <w:t xml:space="preserve">  </w:t>
            </w:r>
            <w:r>
              <w:t>[Web Design and Development]</w:t>
            </w:r>
          </w:p>
          <w:p w14:paraId="23AE6664" w14:textId="70CC247A" w:rsidR="004D3011" w:rsidRPr="004D3011" w:rsidRDefault="00655826" w:rsidP="00B359E4">
            <w:pPr>
              <w:pStyle w:val="Date"/>
            </w:pPr>
            <w:r>
              <w:t>02/12/1028</w:t>
            </w:r>
            <w:r w:rsidR="004D3011" w:rsidRPr="004D3011">
              <w:t>–</w:t>
            </w:r>
            <w:r>
              <w:t>07/09/2019</w:t>
            </w:r>
          </w:p>
          <w:p w14:paraId="749AD40E" w14:textId="3ACB5082" w:rsidR="004D3011" w:rsidRPr="004D3011" w:rsidRDefault="00655826" w:rsidP="004D3011">
            <w:r>
              <w:t xml:space="preserve">I was learning </w:t>
            </w:r>
            <w:r w:rsidR="00036450" w:rsidRPr="004D3011">
              <w:t xml:space="preserve"> </w:t>
            </w:r>
            <w:r>
              <w:t xml:space="preserve">Web design and development, creating website by HTML, CSS, JavaScript, Bootstrap, jQuery, PHP.    </w:t>
            </w:r>
          </w:p>
          <w:p w14:paraId="72C61318" w14:textId="77777777" w:rsidR="004D3011" w:rsidRDefault="004D3011" w:rsidP="00036450"/>
          <w:p w14:paraId="33D78338" w14:textId="3B5D6346" w:rsidR="004D3011" w:rsidRPr="004D3011" w:rsidRDefault="00655826" w:rsidP="00B359E4">
            <w:pPr>
              <w:pStyle w:val="Heading4"/>
              <w:rPr>
                <w:bCs/>
              </w:rPr>
            </w:pPr>
            <w:r>
              <w:t>Coders Foundation</w:t>
            </w:r>
            <w:r w:rsidR="004D3011" w:rsidRPr="004D3011">
              <w:t xml:space="preserve">  </w:t>
            </w:r>
            <w:r>
              <w:t>[WordPress Developer]</w:t>
            </w:r>
          </w:p>
          <w:p w14:paraId="6DD1CCCA" w14:textId="41056248" w:rsidR="004D3011" w:rsidRPr="004D3011" w:rsidRDefault="00655826" w:rsidP="00B359E4">
            <w:pPr>
              <w:pStyle w:val="Date"/>
            </w:pPr>
            <w:r>
              <w:t>02/01/2020</w:t>
            </w:r>
            <w:r w:rsidR="004D3011" w:rsidRPr="004D3011">
              <w:t>–</w:t>
            </w:r>
            <w:r>
              <w:t>24/10/2020</w:t>
            </w:r>
          </w:p>
          <w:p w14:paraId="24AA4C3C" w14:textId="6482AECE" w:rsidR="004D3011" w:rsidRPr="004D3011" w:rsidRDefault="00655826" w:rsidP="004D3011">
            <w:r>
              <w:t>I was learning about WordPress CMS, installing WordPress, Theme customization</w:t>
            </w:r>
            <w:r w:rsidR="00AD7CB1">
              <w:t>.</w:t>
            </w:r>
            <w:r>
              <w:t xml:space="preserve"> </w:t>
            </w:r>
            <w:r w:rsidR="00036450" w:rsidRPr="004D3011">
              <w:t xml:space="preserve"> </w:t>
            </w:r>
          </w:p>
          <w:p w14:paraId="343B4E2C" w14:textId="77777777" w:rsidR="004D3011" w:rsidRDefault="004D3011" w:rsidP="00036450"/>
          <w:sdt>
            <w:sdtPr>
              <w:id w:val="1669594239"/>
              <w:placeholder>
                <w:docPart w:val="CF3445FFDCD74A96821A1A0EDD3BE928"/>
              </w:placeholder>
              <w:temporary/>
              <w:showingPlcHdr/>
              <w15:appearance w15:val="hidden"/>
            </w:sdtPr>
            <w:sdtEndPr/>
            <w:sdtContent>
              <w:p w14:paraId="6232C68C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50F7DD86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D62394D" wp14:editId="345845CC">
                  <wp:extent cx="4010025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14:paraId="4C1FA746" w14:textId="77777777" w:rsidR="0043117B" w:rsidRDefault="00662606" w:rsidP="000C45FF">
      <w:pPr>
        <w:tabs>
          <w:tab w:val="left" w:pos="990"/>
        </w:tabs>
      </w:pPr>
    </w:p>
    <w:sectPr w:rsidR="0043117B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488AD0" w14:textId="77777777" w:rsidR="00662606" w:rsidRDefault="00662606" w:rsidP="000C45FF">
      <w:r>
        <w:separator/>
      </w:r>
    </w:p>
  </w:endnote>
  <w:endnote w:type="continuationSeparator" w:id="0">
    <w:p w14:paraId="24DF49E5" w14:textId="77777777" w:rsidR="00662606" w:rsidRDefault="0066260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2E1BB6" w14:textId="77777777" w:rsidR="00662606" w:rsidRDefault="00662606" w:rsidP="000C45FF">
      <w:r>
        <w:separator/>
      </w:r>
    </w:p>
  </w:footnote>
  <w:footnote w:type="continuationSeparator" w:id="0">
    <w:p w14:paraId="112F51E1" w14:textId="77777777" w:rsidR="00662606" w:rsidRDefault="0066260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CAD8AF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729A35" wp14:editId="4092CC2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772EF"/>
    <w:multiLevelType w:val="multilevel"/>
    <w:tmpl w:val="3AF66854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ED5"/>
    <w:rsid w:val="000030D1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B5158"/>
    <w:rsid w:val="001E0391"/>
    <w:rsid w:val="001E1759"/>
    <w:rsid w:val="001F1ECC"/>
    <w:rsid w:val="00204CD0"/>
    <w:rsid w:val="002400EB"/>
    <w:rsid w:val="00256CF7"/>
    <w:rsid w:val="00281FD5"/>
    <w:rsid w:val="0030481B"/>
    <w:rsid w:val="00314E65"/>
    <w:rsid w:val="003156FC"/>
    <w:rsid w:val="003254B5"/>
    <w:rsid w:val="0037121F"/>
    <w:rsid w:val="003A6B7D"/>
    <w:rsid w:val="003B06CA"/>
    <w:rsid w:val="004071FC"/>
    <w:rsid w:val="00445947"/>
    <w:rsid w:val="00471ED5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55826"/>
    <w:rsid w:val="00662606"/>
    <w:rsid w:val="006771D0"/>
    <w:rsid w:val="00715FCB"/>
    <w:rsid w:val="00743101"/>
    <w:rsid w:val="007775E1"/>
    <w:rsid w:val="007867A0"/>
    <w:rsid w:val="007927F5"/>
    <w:rsid w:val="007F3DFB"/>
    <w:rsid w:val="00802CA0"/>
    <w:rsid w:val="00805B79"/>
    <w:rsid w:val="009260CD"/>
    <w:rsid w:val="00950DCB"/>
    <w:rsid w:val="00952C25"/>
    <w:rsid w:val="00A2118D"/>
    <w:rsid w:val="00AD7102"/>
    <w:rsid w:val="00AD76E2"/>
    <w:rsid w:val="00AD7CB1"/>
    <w:rsid w:val="00B20152"/>
    <w:rsid w:val="00B359E4"/>
    <w:rsid w:val="00B44EC9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B7133"/>
    <w:rsid w:val="00D2522B"/>
    <w:rsid w:val="00D422DE"/>
    <w:rsid w:val="00D5459D"/>
    <w:rsid w:val="00DA1F4D"/>
    <w:rsid w:val="00DD172A"/>
    <w:rsid w:val="00E25A26"/>
    <w:rsid w:val="00E4381A"/>
    <w:rsid w:val="00E51720"/>
    <w:rsid w:val="00E55D74"/>
    <w:rsid w:val="00ED26BE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6E0B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6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cs\AppData\Local\Microsoft\Office\16.0\DTS\en-US%7b190D220A-FDAE-424B-9CB3-F6BF202A0284%7d\%7bBDBEB592-44EB-4579-9C4D-488F6249A438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241787769402933"/>
          <c:y val="0"/>
          <c:w val="0.62402503725039116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jQuery</c:v>
                </c:pt>
                <c:pt idx="1">
                  <c:v>Bootstrap</c:v>
                </c:pt>
                <c:pt idx="2">
                  <c:v>CSS3</c:v>
                </c:pt>
                <c:pt idx="3">
                  <c:v>HTML5</c:v>
                </c:pt>
                <c:pt idx="4">
                  <c:v>WordPress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0.95</c:v>
                </c:pt>
                <c:pt idx="1">
                  <c:v>0.9</c:v>
                </c:pt>
                <c:pt idx="2">
                  <c:v>0.92</c:v>
                </c:pt>
                <c:pt idx="3">
                  <c:v>1</c:v>
                </c:pt>
                <c:pt idx="4">
                  <c:v>0.95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solidFill>
                    <a:schemeClr val="tx1"/>
                  </a:solidFill>
                </a:ln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08BF9404344069B3BE60B317BCB1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C1EF91-9B64-4EFA-A95D-3822D482A879}"/>
      </w:docPartPr>
      <w:docPartBody>
        <w:p w:rsidR="00030101" w:rsidRDefault="000401B6">
          <w:pPr>
            <w:pStyle w:val="3C08BF9404344069B3BE60B317BCB1A4"/>
          </w:pPr>
          <w:r w:rsidRPr="00D5459D">
            <w:t>Profile</w:t>
          </w:r>
        </w:p>
      </w:docPartBody>
    </w:docPart>
    <w:docPart>
      <w:docPartPr>
        <w:name w:val="85B2FD31FFE548ACBB2EF64D0C2F22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0E7CBE-676A-4B80-B2DD-9AF83471C685}"/>
      </w:docPartPr>
      <w:docPartBody>
        <w:p w:rsidR="00030101" w:rsidRDefault="000401B6">
          <w:pPr>
            <w:pStyle w:val="85B2FD31FFE548ACBB2EF64D0C2F2249"/>
          </w:pPr>
          <w:r w:rsidRPr="00CB0055">
            <w:t>Contact</w:t>
          </w:r>
        </w:p>
      </w:docPartBody>
    </w:docPart>
    <w:docPart>
      <w:docPartPr>
        <w:name w:val="6FC3F0FB789C435C830AC3D42407E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75B601-36B5-40ED-BBB5-A70C9F0342AC}"/>
      </w:docPartPr>
      <w:docPartBody>
        <w:p w:rsidR="00030101" w:rsidRDefault="000401B6">
          <w:pPr>
            <w:pStyle w:val="6FC3F0FB789C435C830AC3D42407E2F1"/>
          </w:pPr>
          <w:r w:rsidRPr="004D3011">
            <w:t>PHONE:</w:t>
          </w:r>
        </w:p>
      </w:docPartBody>
    </w:docPart>
    <w:docPart>
      <w:docPartPr>
        <w:name w:val="A992EF81995848CCAD34D7D69BF94B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8A974-4EAB-47AF-9C02-D16719FD70B1}"/>
      </w:docPartPr>
      <w:docPartBody>
        <w:p w:rsidR="00030101" w:rsidRDefault="000401B6">
          <w:pPr>
            <w:pStyle w:val="A992EF81995848CCAD34D7D69BF94BD1"/>
          </w:pPr>
          <w:r w:rsidRPr="004D3011">
            <w:t>EMAIL:</w:t>
          </w:r>
        </w:p>
      </w:docPartBody>
    </w:docPart>
    <w:docPart>
      <w:docPartPr>
        <w:name w:val="36EAE36483394361BC00D402EFB13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C5EDB4-A0C6-485A-B6E5-4D6C0B04F7A8}"/>
      </w:docPartPr>
      <w:docPartBody>
        <w:p w:rsidR="00030101" w:rsidRDefault="000401B6">
          <w:pPr>
            <w:pStyle w:val="36EAE36483394361BC00D402EFB13133"/>
          </w:pPr>
          <w:r w:rsidRPr="00CB0055">
            <w:t>Hobbies</w:t>
          </w:r>
        </w:p>
      </w:docPartBody>
    </w:docPart>
    <w:docPart>
      <w:docPartPr>
        <w:name w:val="42BE0D799F5348F490A8C8C3EE4201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73D23-8DBA-477F-8D37-3231EA65289D}"/>
      </w:docPartPr>
      <w:docPartBody>
        <w:p w:rsidR="00030101" w:rsidRDefault="000401B6">
          <w:pPr>
            <w:pStyle w:val="42BE0D799F5348F490A8C8C3EE420102"/>
          </w:pPr>
          <w:r w:rsidRPr="00036450">
            <w:t>EDUCATION</w:t>
          </w:r>
        </w:p>
      </w:docPartBody>
    </w:docPart>
    <w:docPart>
      <w:docPartPr>
        <w:name w:val="86FE415CC8C54F4B9BD4E6F8683C88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2499CD-5F2B-419B-A771-B0E4C9132DEE}"/>
      </w:docPartPr>
      <w:docPartBody>
        <w:p w:rsidR="00030101" w:rsidRDefault="000401B6">
          <w:pPr>
            <w:pStyle w:val="86FE415CC8C54F4B9BD4E6F8683C8811"/>
          </w:pPr>
          <w:r w:rsidRPr="00036450">
            <w:t>WORK EXPERIENCE</w:t>
          </w:r>
        </w:p>
      </w:docPartBody>
    </w:docPart>
    <w:docPart>
      <w:docPartPr>
        <w:name w:val="CF3445FFDCD74A96821A1A0EDD3BE9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968F7E-D557-42A4-A62A-9B56E70C84EF}"/>
      </w:docPartPr>
      <w:docPartBody>
        <w:p w:rsidR="00030101" w:rsidRDefault="000401B6">
          <w:pPr>
            <w:pStyle w:val="CF3445FFDCD74A96821A1A0EDD3BE928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01"/>
    <w:rsid w:val="00030101"/>
    <w:rsid w:val="000401B6"/>
    <w:rsid w:val="002239F6"/>
    <w:rsid w:val="0030591F"/>
    <w:rsid w:val="00A3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08BF9404344069B3BE60B317BCB1A4">
    <w:name w:val="3C08BF9404344069B3BE60B317BCB1A4"/>
  </w:style>
  <w:style w:type="paragraph" w:customStyle="1" w:styleId="85B2FD31FFE548ACBB2EF64D0C2F2249">
    <w:name w:val="85B2FD31FFE548ACBB2EF64D0C2F2249"/>
  </w:style>
  <w:style w:type="paragraph" w:customStyle="1" w:styleId="6FC3F0FB789C435C830AC3D42407E2F1">
    <w:name w:val="6FC3F0FB789C435C830AC3D42407E2F1"/>
  </w:style>
  <w:style w:type="paragraph" w:customStyle="1" w:styleId="A992EF81995848CCAD34D7D69BF94BD1">
    <w:name w:val="A992EF81995848CCAD34D7D69BF94BD1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6EAE36483394361BC00D402EFB13133">
    <w:name w:val="36EAE36483394361BC00D402EFB13133"/>
  </w:style>
  <w:style w:type="paragraph" w:customStyle="1" w:styleId="42BE0D799F5348F490A8C8C3EE420102">
    <w:name w:val="42BE0D799F5348F490A8C8C3EE420102"/>
  </w:style>
  <w:style w:type="paragraph" w:customStyle="1" w:styleId="86FE415CC8C54F4B9BD4E6F8683C8811">
    <w:name w:val="86FE415CC8C54F4B9BD4E6F8683C8811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CF3445FFDCD74A96821A1A0EDD3BE928">
    <w:name w:val="CF3445FFDCD74A96821A1A0EDD3BE9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{BDBEB592-44EB-4579-9C4D-488F6249A438}tf00546271_win32.dotx</Template>
  <TotalTime>0</TotalTime>
  <Pages>1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2021-02-24T20:10:00Z</dcterms:created>
  <dcterms:modified xsi:type="dcterms:W3CDTF">2021-02-27T16:21:00Z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